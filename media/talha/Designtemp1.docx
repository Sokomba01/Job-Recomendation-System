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450"/>
        <w:gridCol w:w="18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8"/>
          </w:tcPr>
          <w:p w:rsidR="0085363C" w:rsidRPr="008954EF" w:rsidRDefault="00DC79D0" w:rsidP="00DC79D0">
            <w:pPr>
              <w:pStyle w:val="Title"/>
            </w:pPr>
            <w:r>
              <w:t>{{</w:t>
            </w:r>
            <w:proofErr w:type="spellStart"/>
            <w:proofErr w:type="gramStart"/>
            <w:r>
              <w:t>firstname</w:t>
            </w:r>
            <w:proofErr w:type="spellEnd"/>
            <w:proofErr w:type="gramEnd"/>
            <w:r>
              <w:t>}}</w:t>
            </w:r>
            <w:r w:rsidR="00977B92">
              <w:t xml:space="preserve">  </w:t>
            </w:r>
            <w:r>
              <w:t>{{</w:t>
            </w:r>
            <w:proofErr w:type="spellStart"/>
            <w:proofErr w:type="gramStart"/>
            <w:r>
              <w:t>lastname</w:t>
            </w:r>
            <w:proofErr w:type="spellEnd"/>
            <w:proofErr w:type="gramEnd"/>
            <w:r>
              <w:t>}}</w:t>
            </w:r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8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:rsidR="00F079F2" w:rsidRPr="00F079F2" w:rsidRDefault="00DC79D0" w:rsidP="00F079F2">
            <w:pPr>
              <w:pStyle w:val="Whitetext"/>
            </w:pPr>
            <w:r>
              <w:rPr>
                <w:rFonts w:ascii="Times" w:hAnsi="Times"/>
                <w:color w:val="000000"/>
              </w:rPr>
              <w:t>{{objective}}</w:t>
            </w:r>
          </w:p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DC79D0">
              <w:t>{{address}}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DC79D0">
              <w:rPr>
                <w:sz w:val="16"/>
              </w:rPr>
              <w:t>{{mobile}}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DC79D0">
              <w:rPr>
                <w:sz w:val="14"/>
              </w:rPr>
              <w:t>{{email}}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DC79D0">
            <w:pPr>
              <w:pStyle w:val="Heading1"/>
            </w:pPr>
            <w:r w:rsidRPr="00F079F2">
              <w:t>E</w:t>
            </w:r>
            <w:r w:rsidR="00DC79D0">
              <w:t>ducation</w:t>
            </w:r>
          </w:p>
        </w:tc>
        <w:tc>
          <w:tcPr>
            <w:tcW w:w="511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F079F2" w:rsidRPr="00F079F2" w:rsidRDefault="00B4389E" w:rsidP="00F079F2">
            <w:pPr>
              <w:pStyle w:val="JobDates"/>
              <w:rPr>
                <w:rFonts w:eastAsia="MS Mincho"/>
              </w:rPr>
            </w:pPr>
            <w:r>
              <w:t>{{startdate1}}</w:t>
            </w:r>
            <w:r w:rsidR="00F079F2" w:rsidRPr="00F079F2">
              <w:t xml:space="preserve">– </w:t>
            </w:r>
            <w:r>
              <w:t>{{enddate1}}</w:t>
            </w:r>
          </w:p>
          <w:p w:rsidR="00F079F2" w:rsidRPr="00F079F2" w:rsidRDefault="00B4389E" w:rsidP="00F079F2">
            <w:pPr>
              <w:pStyle w:val="JobDetails"/>
            </w:pPr>
            <w:r>
              <w:rPr>
                <w:color w:val="D14140"/>
              </w:rPr>
              <w:t>{{degreename1}}</w:t>
            </w:r>
            <w:r w:rsidR="00F079F2" w:rsidRPr="00F079F2">
              <w:rPr>
                <w:color w:val="D14140"/>
              </w:rPr>
              <w:t xml:space="preserve"> •</w:t>
            </w:r>
            <w:r w:rsidR="00F079F2" w:rsidRPr="00F079F2">
              <w:rPr>
                <w:color w:val="C42B31"/>
              </w:rPr>
              <w:t xml:space="preserve"> </w:t>
            </w:r>
            <w:r>
              <w:rPr>
                <w:color w:val="C42B31"/>
              </w:rPr>
              <w:t>{{</w:t>
            </w:r>
            <w:proofErr w:type="spellStart"/>
            <w:r>
              <w:rPr>
                <w:color w:val="C42B31"/>
              </w:rPr>
              <w:t>collegename</w:t>
            </w:r>
            <w:proofErr w:type="spellEnd"/>
            <w:r>
              <w:rPr>
                <w:color w:val="C42B31"/>
              </w:rPr>
              <w:t>}}</w:t>
            </w:r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="001F2508">
              <w:rPr>
                <w:color w:val="C42B31"/>
              </w:rPr>
              <w:t>{{marks</w:t>
            </w:r>
            <w:r>
              <w:rPr>
                <w:color w:val="C42B31"/>
              </w:rPr>
              <w:t>}}</w:t>
            </w:r>
          </w:p>
          <w:p w:rsidR="00B4389E" w:rsidRPr="00F079F2" w:rsidRDefault="00B4389E" w:rsidP="00B4389E">
            <w:pPr>
              <w:pStyle w:val="JobDates"/>
              <w:rPr>
                <w:rFonts w:eastAsia="MS Mincho"/>
              </w:rPr>
            </w:pPr>
            <w:r>
              <w:t>{{startdate2}}</w:t>
            </w:r>
            <w:r w:rsidRPr="00F079F2">
              <w:t xml:space="preserve">– </w:t>
            </w:r>
            <w:r>
              <w:t>{{enddate2}}</w:t>
            </w:r>
          </w:p>
          <w:p w:rsidR="00B4389E" w:rsidRPr="00F079F2" w:rsidRDefault="00B4389E" w:rsidP="00B4389E">
            <w:pPr>
              <w:pStyle w:val="JobDetails"/>
            </w:pPr>
            <w:r>
              <w:rPr>
                <w:color w:val="D14140"/>
              </w:rPr>
              <w:t>{{degreename2}}</w:t>
            </w:r>
            <w:r w:rsidRPr="00F079F2">
              <w:rPr>
                <w:color w:val="D14140"/>
              </w:rPr>
              <w:t xml:space="preserve"> •</w:t>
            </w:r>
            <w:r w:rsidRPr="00F079F2">
              <w:rPr>
                <w:color w:val="C42B31"/>
              </w:rPr>
              <w:t xml:space="preserve"> </w:t>
            </w:r>
            <w:r>
              <w:rPr>
                <w:color w:val="C42B31"/>
              </w:rPr>
              <w:t>{{</w:t>
            </w:r>
            <w:proofErr w:type="spellStart"/>
            <w:r>
              <w:rPr>
                <w:color w:val="C42B31"/>
              </w:rPr>
              <w:t>universityname</w:t>
            </w:r>
            <w:proofErr w:type="spellEnd"/>
            <w:r>
              <w:rPr>
                <w:color w:val="C42B31"/>
              </w:rPr>
              <w:t>}}</w:t>
            </w:r>
            <w:r w:rsidRPr="00F079F2">
              <w:rPr>
                <w:color w:val="C42B31"/>
              </w:rPr>
              <w:t xml:space="preserve"> </w:t>
            </w:r>
            <w:r w:rsidRPr="00F079F2">
              <w:rPr>
                <w:color w:val="D14140"/>
              </w:rPr>
              <w:t>•</w:t>
            </w:r>
            <w:r w:rsidRPr="00F079F2">
              <w:rPr>
                <w:color w:val="C42B31"/>
              </w:rPr>
              <w:t xml:space="preserve"> </w:t>
            </w:r>
            <w:r>
              <w:rPr>
                <w:color w:val="C42B31"/>
              </w:rPr>
              <w:t>{{</w:t>
            </w:r>
            <w:proofErr w:type="spellStart"/>
            <w:r w:rsidR="001F2508">
              <w:rPr>
                <w:color w:val="C42B31"/>
              </w:rPr>
              <w:t>cgpa</w:t>
            </w:r>
            <w:r w:rsidR="001964FF">
              <w:rPr>
                <w:color w:val="C42B31"/>
              </w:rPr>
              <w:t>s</w:t>
            </w:r>
            <w:proofErr w:type="spellEnd"/>
            <w:r>
              <w:rPr>
                <w:color w:val="C42B31"/>
              </w:rPr>
              <w:t>}}</w:t>
            </w:r>
          </w:p>
          <w:p w:rsidR="00F079F2" w:rsidRPr="00F079F2" w:rsidRDefault="00F079F2" w:rsidP="00F079F2">
            <w:pPr>
              <w:pStyle w:val="JobDescription"/>
            </w:pP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DC79D0">
            <w:pPr>
              <w:pStyle w:val="Heading1"/>
            </w:pPr>
            <w:r w:rsidRPr="00F079F2">
              <w:t>E</w:t>
            </w:r>
            <w:r w:rsidR="00DC79D0">
              <w:t>xperience</w:t>
            </w:r>
          </w:p>
        </w:tc>
        <w:tc>
          <w:tcPr>
            <w:tcW w:w="5290" w:type="dxa"/>
            <w:gridSpan w:val="4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4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DC79D0" w:rsidRDefault="00DC79D0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{{experience}}</w:t>
            </w:r>
          </w:p>
          <w:p w:rsidR="00F079F2" w:rsidRPr="00F079F2" w:rsidRDefault="00F079F2" w:rsidP="00DC79D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4"/>
            <w:vMerge w:val="restart"/>
            <w:vAlign w:val="center"/>
          </w:tcPr>
          <w:p w:rsidR="00F079F2" w:rsidRPr="00F079F2" w:rsidRDefault="00DC79D0" w:rsidP="00F079F2">
            <w:pPr>
              <w:pStyle w:val="Heading1"/>
            </w:pPr>
            <w:r>
              <w:t>Your skill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4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F079F2" w:rsidRPr="00F079F2" w:rsidRDefault="00DC79D0" w:rsidP="00DC79D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{{skill}}</w:t>
            </w:r>
            <w:r w:rsidR="00B4389E">
              <w:rPr>
                <w:rFonts w:ascii="Georgia" w:eastAsia="Times New Roman" w:hAnsi="Georgia" w:cs="Georgia"/>
                <w:szCs w:val="22"/>
              </w:rPr>
              <w:t xml:space="preserve">  </w:t>
            </w:r>
            <w:r w:rsidR="00B4389E" w:rsidRPr="00B4389E">
              <w:rPr>
                <w:rFonts w:ascii="Verdana" w:eastAsia="AngsanaUPC" w:hAnsi="Verdana" w:cs="Verdana"/>
                <w:bCs/>
                <w:color w:val="000000"/>
                <w:szCs w:val="22"/>
              </w:rPr>
              <w:t>{{</w:t>
            </w:r>
            <w:proofErr w:type="spellStart"/>
            <w:r w:rsidR="00B4389E" w:rsidRPr="00B4389E">
              <w:rPr>
                <w:rFonts w:ascii="Verdana" w:eastAsia="AngsanaUPC" w:hAnsi="Verdana" w:cs="Verdana"/>
                <w:bCs/>
                <w:color w:val="000000"/>
                <w:szCs w:val="22"/>
              </w:rPr>
              <w:t>companylocation</w:t>
            </w:r>
            <w:proofErr w:type="spellEnd"/>
            <w:r w:rsidR="00B4389E" w:rsidRPr="00B4389E">
              <w:rPr>
                <w:rFonts w:ascii="Verdana" w:eastAsia="AngsanaUPC" w:hAnsi="Verdana" w:cs="Verdana"/>
                <w:bCs/>
                <w:color w:val="000000"/>
                <w:szCs w:val="22"/>
              </w:rPr>
              <w:t>}}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DC79D0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610" w:type="dxa"/>
            <w:gridSpan w:val="3"/>
            <w:vMerge w:val="restart"/>
            <w:vAlign w:val="center"/>
          </w:tcPr>
          <w:p w:rsidR="00F079F2" w:rsidRPr="00F079F2" w:rsidRDefault="001964FF" w:rsidP="00F079F2">
            <w:pPr>
              <w:pStyle w:val="Heading1"/>
            </w:pPr>
            <w:bookmarkStart w:id="0" w:name="_GoBack"/>
            <w:bookmarkEnd w:id="0"/>
            <w:r>
              <w:t>Description</w:t>
            </w:r>
          </w:p>
        </w:tc>
        <w:tc>
          <w:tcPr>
            <w:tcW w:w="466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DC79D0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61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66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F079F2" w:rsidRPr="00F079F2" w:rsidRDefault="00DC79D0" w:rsidP="00DC79D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{{description}}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5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519439A064224941BD4F09CFA8BB40F8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5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035D" w:rsidRDefault="00D6035D" w:rsidP="0085363C">
      <w:pPr>
        <w:spacing w:before="0" w:line="240" w:lineRule="auto"/>
      </w:pPr>
      <w:r>
        <w:separator/>
      </w:r>
    </w:p>
  </w:endnote>
  <w:endnote w:type="continuationSeparator" w:id="0">
    <w:p w:rsidR="00D6035D" w:rsidRDefault="00D6035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FBDF647-2830-45BB-A291-E3923480D14D}"/>
    <w:embedBold r:id="rId2" w:fontKey="{5F576537-70E5-4B16-AF14-434E2D04735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E95E872-FB69-4E36-A137-F5FB0A7FB2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81918ED-E619-43E4-B36D-DCFBBBB93D39}"/>
    <w:embedBold r:id="rId5" w:fontKey="{39CC5FC5-B9B6-4144-B996-75342D2E7810}"/>
    <w:embedItalic r:id="rId6" w:fontKey="{E6611C2F-63AF-45FB-A941-92DAE7E3960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B2F3F4AD-85AB-40E2-B2D3-14DEE5742D35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750FEED9-DF90-4EE2-B5AF-05599D3555C1}"/>
    <w:embedBold r:id="rId9" w:fontKey="{6358D873-A3B4-4C96-A4C5-5DA410006E62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0" w:fontKey="{5433D695-97A6-4D8A-BE43-1B5FD12577FB}"/>
    <w:embedBold r:id="rId11" w:fontKey="{74EF7BE0-DAAA-4798-A2B6-ED38374A47AC}"/>
  </w:font>
  <w:font w:name="AngsanaUPC"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035D" w:rsidRDefault="00D6035D" w:rsidP="0085363C">
      <w:pPr>
        <w:spacing w:before="0" w:line="240" w:lineRule="auto"/>
      </w:pPr>
      <w:r>
        <w:separator/>
      </w:r>
    </w:p>
  </w:footnote>
  <w:footnote w:type="continuationSeparator" w:id="0">
    <w:p w:rsidR="00D6035D" w:rsidRDefault="00D6035D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B278AEE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9ID8MA&#10;AADbAAAADwAAAGRycy9kb3ducmV2LnhtbESP3WrCQBSE74W+w3IK3umuP4hEV7EFQaUUTKvXh+wx&#10;CWbPhuxq4tu7hYKXw8x8wyzXna3EnRpfOtYwGioQxJkzJecafn+2gzkIH5ANVo5Jw4M8rFdvvSUm&#10;xrV8pHsachEh7BPUUIRQJ1L6rCCLfuhq4uhdXGMxRNnk0jTYRrit5FipmbRYclwosKbPgrJrerMa&#10;1Dfvr+lYnd0jPZy+2tncTD+81v33brMAEagLr/B/e2c0TCbw9yX+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9ID8MAAADbAAAADwAAAAAAAAAAAAAAAACYAgAAZHJzL2Rv&#10;d25yZXYueG1sUEsFBgAAAAAEAAQA9QAAAIgD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oycIA&#10;AADbAAAADwAAAGRycy9kb3ducmV2LnhtbERPyWrDMBC9B/oPYgq9JbJTaI0bxYQEQyn0kAWS4yBN&#10;bRNrZCTFcf++KhR6m8dbZ1VNthcj+dA5VpAvMhDE2pmOGwWnYz0vQISIbLB3TAq+KUC1fpitsDTu&#10;znsaD7ERKYRDiQraGIdSyqBbshgWbiBO3JfzFmOCvpHG4z2F214us+xFWuw4NbQ40LYlfT3crIL9&#10;0p/OH/pS+/z2uaPnsYi+1ko9PU6bNxCRpvgv/nO/mzT/FX5/SQ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2jJwgAAANsAAAAPAAAAAAAAAAAAAAAAAJgCAABkcnMvZG93&#10;bnJldi54bWxQSwUGAAAAAAQABAD1AAAAhwM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9D0"/>
    <w:rsid w:val="00052382"/>
    <w:rsid w:val="0006568A"/>
    <w:rsid w:val="00076F0F"/>
    <w:rsid w:val="00084253"/>
    <w:rsid w:val="000D1F49"/>
    <w:rsid w:val="001727CA"/>
    <w:rsid w:val="00187D40"/>
    <w:rsid w:val="001964FF"/>
    <w:rsid w:val="001F2508"/>
    <w:rsid w:val="002C56E6"/>
    <w:rsid w:val="002F4B42"/>
    <w:rsid w:val="00361691"/>
    <w:rsid w:val="00361E11"/>
    <w:rsid w:val="00376B65"/>
    <w:rsid w:val="0039390A"/>
    <w:rsid w:val="003F0847"/>
    <w:rsid w:val="0040090B"/>
    <w:rsid w:val="004408BB"/>
    <w:rsid w:val="0046302A"/>
    <w:rsid w:val="00487D2D"/>
    <w:rsid w:val="004D5D62"/>
    <w:rsid w:val="005112D0"/>
    <w:rsid w:val="00577E06"/>
    <w:rsid w:val="005A3BF7"/>
    <w:rsid w:val="005C6593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77B92"/>
    <w:rsid w:val="0098597D"/>
    <w:rsid w:val="009F619A"/>
    <w:rsid w:val="009F6DDE"/>
    <w:rsid w:val="00A2266E"/>
    <w:rsid w:val="00A370A8"/>
    <w:rsid w:val="00AF056A"/>
    <w:rsid w:val="00B4389E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6035D"/>
    <w:rsid w:val="00DB3FAD"/>
    <w:rsid w:val="00DC79D0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20ACF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tefaq\ittefaq\tf674295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19439A064224941BD4F09CFA8BB40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9318A-C752-4E5D-B3BC-99FC9BD32FC0}"/>
      </w:docPartPr>
      <w:docPartBody>
        <w:p w:rsidR="006D27E7" w:rsidRDefault="00AB1E55">
          <w:pPr>
            <w:pStyle w:val="519439A064224941BD4F09CFA8BB40F8"/>
          </w:pPr>
          <w:r w:rsidRPr="00F079F2">
            <w:rPr>
              <w:rFonts w:ascii="Georgia" w:eastAsia="Times New Roman" w:hAnsi="Georgia" w:cs="Georgia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gsanaUPC"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E55"/>
    <w:rsid w:val="000F12B9"/>
    <w:rsid w:val="006D27E7"/>
    <w:rsid w:val="009B7418"/>
    <w:rsid w:val="00AB1E55"/>
    <w:rsid w:val="00B92B25"/>
    <w:rsid w:val="00F4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FCA82D266B0F450A9ABF9EC19CC5D50A">
    <w:name w:val="FCA82D266B0F450A9ABF9EC19CC5D50A"/>
  </w:style>
  <w:style w:type="paragraph" w:customStyle="1" w:styleId="44098643E5A6458CA5B14FAA8793C491">
    <w:name w:val="44098643E5A6458CA5B14FAA8793C491"/>
  </w:style>
  <w:style w:type="paragraph" w:customStyle="1" w:styleId="9ED3A9BE49904ACB8B90DB19BD6C0638">
    <w:name w:val="9ED3A9BE49904ACB8B90DB19BD6C0638"/>
  </w:style>
  <w:style w:type="paragraph" w:customStyle="1" w:styleId="40292D71CB0147F6A150022F3E372BF0">
    <w:name w:val="40292D71CB0147F6A150022F3E372BF0"/>
  </w:style>
  <w:style w:type="paragraph" w:customStyle="1" w:styleId="03464E04CB1F4849B02D1912C09D25B5">
    <w:name w:val="03464E04CB1F4849B02D1912C09D25B5"/>
  </w:style>
  <w:style w:type="paragraph" w:customStyle="1" w:styleId="FE96904CA4DB4BF5893C52C36BEB5EF1">
    <w:name w:val="FE96904CA4DB4BF5893C52C36BEB5EF1"/>
  </w:style>
  <w:style w:type="paragraph" w:customStyle="1" w:styleId="284D6F3645AB47AC8A9A6E6D9D94A3C6">
    <w:name w:val="284D6F3645AB47AC8A9A6E6D9D94A3C6"/>
  </w:style>
  <w:style w:type="paragraph" w:customStyle="1" w:styleId="BAEED95FD57A49C2974AC2A131A671F3">
    <w:name w:val="BAEED95FD57A49C2974AC2A131A671F3"/>
  </w:style>
  <w:style w:type="paragraph" w:customStyle="1" w:styleId="95F89914586340038B6B2832F761299A">
    <w:name w:val="95F89914586340038B6B2832F761299A"/>
  </w:style>
  <w:style w:type="paragraph" w:customStyle="1" w:styleId="B9F9E5D3F9FB4D078DC50F18078FD948">
    <w:name w:val="B9F9E5D3F9FB4D078DC50F18078FD948"/>
  </w:style>
  <w:style w:type="paragraph" w:customStyle="1" w:styleId="93E2137BBFB54ABAA75C289C2A3187FF">
    <w:name w:val="93E2137BBFB54ABAA75C289C2A3187FF"/>
  </w:style>
  <w:style w:type="paragraph" w:customStyle="1" w:styleId="67F7A833FA3440E9BCFBEEBC76843252">
    <w:name w:val="67F7A833FA3440E9BCFBEEBC76843252"/>
  </w:style>
  <w:style w:type="paragraph" w:customStyle="1" w:styleId="F499156E95864EF393178BF5A1345DE7">
    <w:name w:val="F499156E95864EF393178BF5A1345DE7"/>
  </w:style>
  <w:style w:type="paragraph" w:customStyle="1" w:styleId="095BD011EDD640E0AD0773D50A83F4B8">
    <w:name w:val="095BD011EDD640E0AD0773D50A83F4B8"/>
  </w:style>
  <w:style w:type="paragraph" w:customStyle="1" w:styleId="2FFE8660CD6B47D0865ED5933883AB07">
    <w:name w:val="2FFE8660CD6B47D0865ED5933883AB07"/>
  </w:style>
  <w:style w:type="paragraph" w:customStyle="1" w:styleId="77A2564ED0E24EEA815E4CCA2AAFDE94">
    <w:name w:val="77A2564ED0E24EEA815E4CCA2AAFDE94"/>
  </w:style>
  <w:style w:type="paragraph" w:customStyle="1" w:styleId="D3AB7B6E6BCA4F249082145F3CC67074">
    <w:name w:val="D3AB7B6E6BCA4F249082145F3CC67074"/>
  </w:style>
  <w:style w:type="paragraph" w:customStyle="1" w:styleId="8CB7D811FC6A40A082512D57E533D2C5">
    <w:name w:val="8CB7D811FC6A40A082512D57E533D2C5"/>
  </w:style>
  <w:style w:type="paragraph" w:customStyle="1" w:styleId="66BCC89CD0464531BB266F62B181D8B3">
    <w:name w:val="66BCC89CD0464531BB266F62B181D8B3"/>
  </w:style>
  <w:style w:type="paragraph" w:customStyle="1" w:styleId="067B1893126F48D7975599805C49BEB4">
    <w:name w:val="067B1893126F48D7975599805C49BEB4"/>
  </w:style>
  <w:style w:type="paragraph" w:customStyle="1" w:styleId="EE2E98B7FA394AA4A420C433CFD77557">
    <w:name w:val="EE2E98B7FA394AA4A420C433CFD77557"/>
  </w:style>
  <w:style w:type="paragraph" w:customStyle="1" w:styleId="C2163BDF7435476DB081352431EEE380">
    <w:name w:val="C2163BDF7435476DB081352431EEE380"/>
  </w:style>
  <w:style w:type="paragraph" w:customStyle="1" w:styleId="257F7C75367C45D9B866C764A0E058C8">
    <w:name w:val="257F7C75367C45D9B866C764A0E058C8"/>
  </w:style>
  <w:style w:type="paragraph" w:customStyle="1" w:styleId="7A2F11FB2072481A938B9160F7AB35AC">
    <w:name w:val="7A2F11FB2072481A938B9160F7AB35AC"/>
  </w:style>
  <w:style w:type="paragraph" w:customStyle="1" w:styleId="72562D2ABBB04A9183FD319D5545400A">
    <w:name w:val="72562D2ABBB04A9183FD319D5545400A"/>
  </w:style>
  <w:style w:type="paragraph" w:customStyle="1" w:styleId="0EE0EAB0315A4ACEA99FB6B3B281E370">
    <w:name w:val="0EE0EAB0315A4ACEA99FB6B3B281E370"/>
  </w:style>
  <w:style w:type="paragraph" w:customStyle="1" w:styleId="614FDC4B2D114E83A264B44B063A416C">
    <w:name w:val="614FDC4B2D114E83A264B44B063A416C"/>
  </w:style>
  <w:style w:type="paragraph" w:customStyle="1" w:styleId="519439A064224941BD4F09CFA8BB40F8">
    <w:name w:val="519439A064224941BD4F09CFA8BB40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953210-5FAC-45D2-9EEE-2D02F629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tf67429532_win32</Template>
  <TotalTime>0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2021-05-07T04:46:00Z</dcterms:created>
  <dcterms:modified xsi:type="dcterms:W3CDTF">2021-05-08T11:26:00Z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